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23383AB3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527C3612" w14:textId="77777777" w:rsidR="001B2ABD" w:rsidRDefault="004202EF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BC48710" wp14:editId="2255A284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-2280920</wp:posOffset>
                  </wp:positionV>
                  <wp:extent cx="2105025" cy="2143125"/>
                  <wp:effectExtent l="0" t="0" r="9525" b="9525"/>
                  <wp:wrapNone/>
                  <wp:docPr id="11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2" descr="41482817_468443320325394_76448463658680320_n (2)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0" w:type="dxa"/>
          </w:tcPr>
          <w:p w14:paraId="02333AB7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026040B9" w14:textId="77777777" w:rsidR="001B2ABD" w:rsidRPr="00963FD6" w:rsidRDefault="004202EF" w:rsidP="001B2ABD">
            <w:pPr>
              <w:pStyle w:val="Title"/>
              <w:rPr>
                <w:sz w:val="40"/>
              </w:rPr>
            </w:pPr>
            <w:r w:rsidRPr="00963FD6">
              <w:rPr>
                <w:sz w:val="40"/>
              </w:rPr>
              <w:t>James Michael R. PEdiongco</w:t>
            </w:r>
          </w:p>
          <w:p w14:paraId="416D47F7" w14:textId="77777777" w:rsidR="001B2ABD" w:rsidRPr="00C12DED" w:rsidRDefault="004202EF" w:rsidP="004202EF">
            <w:pPr>
              <w:pStyle w:val="Subtitle"/>
              <w:rPr>
                <w:spacing w:val="0"/>
                <w:w w:val="70"/>
              </w:rPr>
            </w:pPr>
            <w:r w:rsidRPr="00310319">
              <w:rPr>
                <w:spacing w:val="0"/>
                <w:w w:val="70"/>
              </w:rPr>
              <w:t>Software Develope</w:t>
            </w:r>
            <w:r w:rsidRPr="00310319">
              <w:rPr>
                <w:spacing w:val="14"/>
                <w:w w:val="70"/>
              </w:rPr>
              <w:t>r</w:t>
            </w:r>
          </w:p>
          <w:p w14:paraId="6562FBF2" w14:textId="77777777" w:rsidR="00C12DED" w:rsidRDefault="00C12DED" w:rsidP="00C12DED"/>
          <w:sdt>
            <w:sdtPr>
              <w:id w:val="1120958851"/>
              <w:placeholder>
                <w:docPart w:val="2E2EB9C56C71A94EA4F751CF2DEBC3F7"/>
              </w:placeholder>
              <w:temporary/>
              <w:showingPlcHdr/>
              <w15:appearance w15:val="hidden"/>
            </w:sdtPr>
            <w:sdtContent>
              <w:p w14:paraId="7C46760F" w14:textId="77777777" w:rsidR="00C12DED" w:rsidRDefault="00C12DED" w:rsidP="00C12DED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362C1137" w14:textId="77777777" w:rsidR="00C12DED" w:rsidRPr="004202EF" w:rsidRDefault="00C12DED" w:rsidP="00C12DED">
            <w:pPr>
              <w:pStyle w:val="Heading4"/>
              <w:rPr>
                <w:sz w:val="22"/>
              </w:rPr>
            </w:pPr>
            <w:r w:rsidRPr="004202EF">
              <w:rPr>
                <w:rFonts w:cs="Calibri"/>
                <w:bCs/>
                <w:color w:val="333333"/>
                <w:sz w:val="22"/>
              </w:rPr>
              <w:t xml:space="preserve">Technological University of the Philippines - </w:t>
            </w:r>
            <w:proofErr w:type="spellStart"/>
            <w:r w:rsidRPr="004202EF">
              <w:rPr>
                <w:rFonts w:cs="Calibri"/>
                <w:bCs/>
                <w:color w:val="333333"/>
                <w:sz w:val="22"/>
              </w:rPr>
              <w:t>Visayas</w:t>
            </w:r>
            <w:proofErr w:type="spellEnd"/>
          </w:p>
          <w:p w14:paraId="539D36E2" w14:textId="77777777" w:rsidR="00C12DED" w:rsidRPr="004202EF" w:rsidRDefault="00C12DED" w:rsidP="00C12DED">
            <w:pPr>
              <w:pStyle w:val="Date"/>
              <w:rPr>
                <w:sz w:val="22"/>
              </w:rPr>
            </w:pPr>
            <w:r w:rsidRPr="004202EF">
              <w:rPr>
                <w:rFonts w:cs="Calibri"/>
                <w:color w:val="333333"/>
                <w:sz w:val="22"/>
              </w:rPr>
              <w:t>Graduated 2017</w:t>
            </w:r>
          </w:p>
          <w:p w14:paraId="514F5604" w14:textId="77777777" w:rsidR="00C12DED" w:rsidRPr="004202EF" w:rsidRDefault="00C12DED" w:rsidP="00C12DED">
            <w:pPr>
              <w:rPr>
                <w:sz w:val="22"/>
              </w:rPr>
            </w:pPr>
            <w:r w:rsidRPr="004202EF">
              <w:rPr>
                <w:rFonts w:cs="Calibri"/>
                <w:color w:val="333333"/>
                <w:sz w:val="22"/>
              </w:rPr>
              <w:t>Computer of Engineering Technology</w:t>
            </w:r>
            <w:r w:rsidRPr="004202EF">
              <w:rPr>
                <w:sz w:val="22"/>
              </w:rPr>
              <w:t xml:space="preserve"> </w:t>
            </w:r>
          </w:p>
          <w:p w14:paraId="6BA3B017" w14:textId="77777777" w:rsidR="00C12DED" w:rsidRPr="004202EF" w:rsidRDefault="00C12DED" w:rsidP="00C12DED">
            <w:pPr>
              <w:rPr>
                <w:sz w:val="22"/>
              </w:rPr>
            </w:pPr>
          </w:p>
          <w:p w14:paraId="01A75DFE" w14:textId="77777777" w:rsidR="00C12DED" w:rsidRPr="004202EF" w:rsidRDefault="00C12DED" w:rsidP="00C12DED">
            <w:pPr>
              <w:pStyle w:val="Heading4"/>
              <w:rPr>
                <w:sz w:val="22"/>
              </w:rPr>
            </w:pPr>
            <w:r w:rsidRPr="004202EF">
              <w:rPr>
                <w:rFonts w:cs="Calibri"/>
                <w:bCs/>
                <w:iCs/>
                <w:color w:val="333333"/>
                <w:sz w:val="22"/>
                <w:lang w:val="en-PH"/>
              </w:rPr>
              <w:t>St. Joseph - La Salle</w:t>
            </w:r>
            <w:r w:rsidRPr="004202EF">
              <w:rPr>
                <w:rFonts w:cs="Calibri"/>
                <w:bCs/>
                <w:color w:val="333333"/>
                <w:sz w:val="22"/>
              </w:rPr>
              <w:t xml:space="preserve"> High School</w:t>
            </w:r>
          </w:p>
          <w:p w14:paraId="419F9C33" w14:textId="37769CE2" w:rsidR="00C12DED" w:rsidRPr="00963FD6" w:rsidRDefault="00C12DED" w:rsidP="00C12DED">
            <w:pPr>
              <w:rPr>
                <w:rFonts w:cs="Calibri"/>
                <w:color w:val="333333"/>
                <w:sz w:val="22"/>
                <w:lang w:val="en-PH"/>
              </w:rPr>
            </w:pPr>
            <w:r w:rsidRPr="004202EF">
              <w:rPr>
                <w:rFonts w:cs="Calibri"/>
                <w:color w:val="333333"/>
                <w:sz w:val="22"/>
                <w:lang w:val="en-PH"/>
              </w:rPr>
              <w:t>Graduated 2014</w:t>
            </w:r>
          </w:p>
        </w:tc>
      </w:tr>
      <w:tr w:rsidR="001B2ABD" w14:paraId="1C387966" w14:textId="77777777" w:rsidTr="00C12DED">
        <w:trPr>
          <w:trHeight w:val="8974"/>
        </w:trPr>
        <w:tc>
          <w:tcPr>
            <w:tcW w:w="3600" w:type="dxa"/>
          </w:tcPr>
          <w:p w14:paraId="3F309F9F" w14:textId="77777777" w:rsidR="001B2ABD" w:rsidRDefault="009C5FC9" w:rsidP="00036450">
            <w:pPr>
              <w:pStyle w:val="Heading3"/>
            </w:pPr>
            <w:r>
              <w:t>Objective</w:t>
            </w:r>
          </w:p>
          <w:p w14:paraId="47687240" w14:textId="74815D41" w:rsidR="00036450" w:rsidRDefault="004202EF" w:rsidP="009260CD">
            <w:r w:rsidRPr="00CA5CF7">
              <w:rPr>
                <w:sz w:val="20"/>
                <w:szCs w:val="20"/>
              </w:rPr>
              <w:t>To seek employmen</w:t>
            </w:r>
            <w:r w:rsidR="00CB55D0">
              <w:rPr>
                <w:sz w:val="20"/>
                <w:szCs w:val="20"/>
              </w:rPr>
              <w:t xml:space="preserve">t in </w:t>
            </w:r>
            <w:r w:rsidR="00C12DED">
              <w:rPr>
                <w:sz w:val="20"/>
                <w:szCs w:val="20"/>
              </w:rPr>
              <w:t>a</w:t>
            </w:r>
            <w:r w:rsidR="00CB55D0">
              <w:rPr>
                <w:sz w:val="20"/>
                <w:szCs w:val="20"/>
              </w:rPr>
              <w:t xml:space="preserve"> Technology Solutions industry where I can utilize my abilities and skills to be of help as a part of the team that will greatly improve the industries products and to actively practice my competence in the actual software development training grounds</w:t>
            </w:r>
            <w:r w:rsidRPr="004202EF">
              <w:t>.</w:t>
            </w:r>
          </w:p>
          <w:p w14:paraId="0CF3D2C7" w14:textId="77777777" w:rsidR="00036450" w:rsidRDefault="00036450" w:rsidP="00036450"/>
          <w:sdt>
            <w:sdtPr>
              <w:id w:val="-1954003311"/>
              <w:placeholder>
                <w:docPart w:val="602C643528744D218145497BAB0DDA26"/>
              </w:placeholder>
              <w:temporary/>
              <w:showingPlcHdr/>
              <w15:appearance w15:val="hidden"/>
            </w:sdtPr>
            <w:sdtEndPr/>
            <w:sdtContent>
              <w:p w14:paraId="00E9C163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5D647F3B50344E8081176E2EFA54AA7A"/>
              </w:placeholder>
              <w:temporary/>
              <w:showingPlcHdr/>
              <w15:appearance w15:val="hidden"/>
            </w:sdtPr>
            <w:sdtEndPr/>
            <w:sdtContent>
              <w:p w14:paraId="22ACA312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53F8B48B" w14:textId="77777777" w:rsidR="004D3011" w:rsidRDefault="004202EF" w:rsidP="004D3011">
            <w:r>
              <w:t>+63</w:t>
            </w:r>
            <w:r w:rsidRPr="004202EF">
              <w:t>9272256599</w:t>
            </w:r>
          </w:p>
          <w:p w14:paraId="07331706" w14:textId="77777777" w:rsidR="004D3011" w:rsidRDefault="004D3011" w:rsidP="004D3011"/>
          <w:sdt>
            <w:sdtPr>
              <w:id w:val="-240260293"/>
              <w:placeholder>
                <w:docPart w:val="032A9869A06A4E95A49DD46E87E85918"/>
              </w:placeholder>
              <w:temporary/>
              <w:showingPlcHdr/>
              <w15:appearance w15:val="hidden"/>
            </w:sdtPr>
            <w:sdtEndPr/>
            <w:sdtContent>
              <w:p w14:paraId="4E06E6CB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79D0DAA0" w14:textId="3CA9C571" w:rsidR="004D3011" w:rsidRPr="009C5FC9" w:rsidRDefault="00CB55D0" w:rsidP="009C5FC9">
            <w:pPr>
              <w:rPr>
                <w:color w:val="355D7E" w:themeColor="accent1" w:themeShade="80"/>
                <w:u w:val="single"/>
              </w:rPr>
            </w:pPr>
            <w:r>
              <w:rPr>
                <w:color w:val="355D7E" w:themeColor="accent1" w:themeShade="80"/>
              </w:rPr>
              <w:t>James.pediongco</w:t>
            </w:r>
            <w:r w:rsidR="004202EF" w:rsidRPr="004202EF">
              <w:rPr>
                <w:color w:val="355D7E" w:themeColor="accent1" w:themeShade="80"/>
              </w:rPr>
              <w:t>@gmail.com</w:t>
            </w:r>
          </w:p>
          <w:p w14:paraId="5C602702" w14:textId="77777777" w:rsidR="009C5FC9" w:rsidRDefault="009C5FC9" w:rsidP="009C5FC9">
            <w:pPr>
              <w:pStyle w:val="Heading3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2"/>
              </w:rPr>
            </w:pPr>
            <w:r>
              <w:t>REferences</w:t>
            </w:r>
          </w:p>
          <w:p w14:paraId="6FC54D5E" w14:textId="77777777" w:rsidR="009C5FC9" w:rsidRPr="00CA5CF7" w:rsidRDefault="009C5FC9" w:rsidP="009C5FC9">
            <w:pPr>
              <w:pStyle w:val="Heading3"/>
              <w:spacing w:before="0" w:after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</w:pPr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 xml:space="preserve">Richard </w:t>
            </w:r>
            <w:proofErr w:type="spellStart"/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Obordo</w:t>
            </w:r>
            <w:proofErr w:type="spellEnd"/>
          </w:p>
          <w:p w14:paraId="7F360096" w14:textId="77777777" w:rsidR="009C5FC9" w:rsidRPr="00CA5CF7" w:rsidRDefault="004202EF" w:rsidP="009C5FC9">
            <w:pPr>
              <w:pStyle w:val="Heading3"/>
              <w:spacing w:before="0" w:after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</w:pPr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Former Team Lead</w:t>
            </w:r>
            <w:r w:rsidR="009C5FC9"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er</w:t>
            </w:r>
          </w:p>
          <w:p w14:paraId="55C17AFE" w14:textId="77777777" w:rsidR="009C5FC9" w:rsidRPr="00CA5CF7" w:rsidRDefault="009C5FC9" w:rsidP="009C5FC9">
            <w:pPr>
              <w:pStyle w:val="Heading3"/>
              <w:spacing w:before="0" w:after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</w:pPr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RVN Technology Solutions INC.</w:t>
            </w:r>
          </w:p>
          <w:p w14:paraId="7A984FE4" w14:textId="77777777" w:rsidR="009C5FC9" w:rsidRPr="00CA5CF7" w:rsidRDefault="009C5FC9" w:rsidP="009C5FC9">
            <w:pPr>
              <w:pStyle w:val="Heading3"/>
              <w:spacing w:before="0" w:after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</w:pPr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09178071478</w:t>
            </w:r>
          </w:p>
          <w:p w14:paraId="403DD411" w14:textId="77777777" w:rsidR="009C5FC9" w:rsidRPr="00CA5CF7" w:rsidRDefault="009C5FC9" w:rsidP="009C5FC9">
            <w:pPr>
              <w:pStyle w:val="Heading3"/>
              <w:spacing w:before="0" w:after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</w:pPr>
          </w:p>
          <w:p w14:paraId="1EFD5BEE" w14:textId="77777777" w:rsidR="009C5FC9" w:rsidRPr="00CA5CF7" w:rsidRDefault="009C5FC9" w:rsidP="009C5FC9">
            <w:pPr>
              <w:pStyle w:val="Heading3"/>
              <w:spacing w:before="0" w:after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</w:pPr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Jayson Quintanilla</w:t>
            </w:r>
          </w:p>
          <w:p w14:paraId="78BC856F" w14:textId="77777777" w:rsidR="009C5FC9" w:rsidRPr="00CA5CF7" w:rsidRDefault="009C5FC9" w:rsidP="009C5FC9">
            <w:pPr>
              <w:pStyle w:val="Heading3"/>
              <w:spacing w:before="0" w:after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</w:pPr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Instructor III</w:t>
            </w:r>
          </w:p>
          <w:p w14:paraId="7357FA91" w14:textId="77777777" w:rsidR="009C5FC9" w:rsidRPr="00CA5CF7" w:rsidRDefault="004202EF" w:rsidP="009C5FC9">
            <w:pPr>
              <w:pStyle w:val="Heading3"/>
              <w:spacing w:before="0" w:after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</w:pPr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Technological Univer</w:t>
            </w:r>
            <w:r w:rsidR="009C5FC9"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 xml:space="preserve">sity of the Philippines - </w:t>
            </w:r>
            <w:proofErr w:type="spellStart"/>
            <w:r w:rsidR="009C5FC9"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Visayas</w:t>
            </w:r>
            <w:proofErr w:type="spellEnd"/>
          </w:p>
          <w:p w14:paraId="113487A3" w14:textId="77777777" w:rsidR="004202EF" w:rsidRPr="00CA5CF7" w:rsidRDefault="004202EF" w:rsidP="009C5FC9">
            <w:pPr>
              <w:pStyle w:val="Heading3"/>
              <w:spacing w:before="0" w:after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</w:pPr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09327827667</w:t>
            </w:r>
          </w:p>
          <w:p w14:paraId="27442E8A" w14:textId="77777777" w:rsidR="009C5FC9" w:rsidRPr="00CA5CF7" w:rsidRDefault="009C5FC9" w:rsidP="009C5FC9">
            <w:pPr>
              <w:pStyle w:val="Heading3"/>
              <w:spacing w:after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</w:pPr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 xml:space="preserve">John </w:t>
            </w:r>
            <w:proofErr w:type="spellStart"/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Normz</w:t>
            </w:r>
            <w:proofErr w:type="spellEnd"/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Duropan</w:t>
            </w:r>
            <w:proofErr w:type="spellEnd"/>
          </w:p>
          <w:p w14:paraId="7DBA320E" w14:textId="77777777" w:rsidR="009C5FC9" w:rsidRPr="00CA5CF7" w:rsidRDefault="009C5FC9" w:rsidP="009C5FC9">
            <w:pPr>
              <w:pStyle w:val="Heading3"/>
              <w:spacing w:before="0" w:after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</w:pPr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Web Developer</w:t>
            </w:r>
          </w:p>
          <w:p w14:paraId="6B1F3FB0" w14:textId="77777777" w:rsidR="009C5FC9" w:rsidRPr="00CA5CF7" w:rsidRDefault="009C5FC9" w:rsidP="009C5FC9">
            <w:pPr>
              <w:pStyle w:val="Heading3"/>
              <w:spacing w:before="0" w:after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</w:pPr>
            <w:proofErr w:type="spellStart"/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Microtech</w:t>
            </w:r>
            <w:proofErr w:type="spellEnd"/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 xml:space="preserve"> Company</w:t>
            </w:r>
          </w:p>
          <w:p w14:paraId="28DB45D7" w14:textId="77777777" w:rsidR="004D3011" w:rsidRPr="009C5FC9" w:rsidRDefault="004202EF" w:rsidP="009C5FC9">
            <w:pPr>
              <w:pStyle w:val="Heading3"/>
              <w:spacing w:before="0" w:after="0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2"/>
              </w:rPr>
            </w:pPr>
            <w:r w:rsidRPr="00CA5CF7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0"/>
                <w:szCs w:val="20"/>
              </w:rPr>
              <w:t>09287540699</w:t>
            </w:r>
          </w:p>
        </w:tc>
        <w:tc>
          <w:tcPr>
            <w:tcW w:w="720" w:type="dxa"/>
          </w:tcPr>
          <w:p w14:paraId="7F13092A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18539C14" w14:textId="07DF0626" w:rsidR="001B2ABD" w:rsidRDefault="00C12DED" w:rsidP="00036450">
            <w:pPr>
              <w:pStyle w:val="Heading2"/>
            </w:pPr>
            <w:r>
              <w:t>work experience</w:t>
            </w:r>
          </w:p>
          <w:p w14:paraId="2F52F4AE" w14:textId="379E819F" w:rsidR="002B7CF9" w:rsidRDefault="00C12DED" w:rsidP="00C12DED">
            <w:pPr>
              <w:pStyle w:val="Heading4"/>
              <w:rPr>
                <w:rFonts w:cs="Calibri"/>
                <w:bCs/>
                <w:color w:val="333333"/>
                <w:sz w:val="22"/>
              </w:rPr>
            </w:pPr>
            <w:r>
              <w:rPr>
                <w:rFonts w:cs="Calibri"/>
                <w:bCs/>
                <w:color w:val="333333"/>
                <w:sz w:val="22"/>
              </w:rPr>
              <w:t>RVN Technology Solutions INC.</w:t>
            </w:r>
          </w:p>
          <w:p w14:paraId="117B7E4F" w14:textId="245159B9" w:rsidR="00C12DED" w:rsidRDefault="00C12DED" w:rsidP="00C12DED">
            <w:pPr>
              <w:rPr>
                <w:sz w:val="21"/>
              </w:rPr>
            </w:pPr>
            <w:r w:rsidRPr="00963FD6">
              <w:rPr>
                <w:sz w:val="21"/>
              </w:rPr>
              <w:t>April 2017 – Present</w:t>
            </w:r>
            <w:r w:rsidRPr="00963FD6">
              <w:rPr>
                <w:sz w:val="21"/>
              </w:rPr>
              <w:t xml:space="preserve"> Software Developer</w:t>
            </w:r>
          </w:p>
          <w:p w14:paraId="69DF7A65" w14:textId="41BBAF98" w:rsidR="00963FD6" w:rsidRDefault="009C6EC4" w:rsidP="00963FD6">
            <w:pPr>
              <w:pStyle w:val="ListParagraph"/>
              <w:numPr>
                <w:ilvl w:val="0"/>
                <w:numId w:val="3"/>
              </w:numPr>
              <w:rPr>
                <w:sz w:val="21"/>
              </w:rPr>
            </w:pPr>
            <w:r>
              <w:rPr>
                <w:sz w:val="21"/>
              </w:rPr>
              <w:t xml:space="preserve">Assistant </w:t>
            </w:r>
            <w:r w:rsidR="00AC6667">
              <w:rPr>
                <w:sz w:val="21"/>
              </w:rPr>
              <w:t>in Developing</w:t>
            </w:r>
            <w:r>
              <w:rPr>
                <w:sz w:val="21"/>
              </w:rPr>
              <w:t xml:space="preserve"> CRM</w:t>
            </w:r>
            <w:r w:rsidR="00AC6667">
              <w:rPr>
                <w:sz w:val="21"/>
              </w:rPr>
              <w:t xml:space="preserve"> Web App</w:t>
            </w:r>
            <w:r>
              <w:rPr>
                <w:sz w:val="21"/>
              </w:rPr>
              <w:t>.</w:t>
            </w:r>
          </w:p>
          <w:p w14:paraId="01C5AD02" w14:textId="4755EB47" w:rsidR="009C6EC4" w:rsidRDefault="009C6EC4" w:rsidP="009C6EC4">
            <w:pPr>
              <w:pStyle w:val="ListParagraph"/>
              <w:numPr>
                <w:ilvl w:val="0"/>
                <w:numId w:val="3"/>
              </w:numPr>
              <w:rPr>
                <w:sz w:val="21"/>
              </w:rPr>
            </w:pPr>
            <w:r>
              <w:rPr>
                <w:sz w:val="21"/>
              </w:rPr>
              <w:t>Developed a Food Ordering App.</w:t>
            </w:r>
          </w:p>
          <w:p w14:paraId="462FD1FE" w14:textId="218158AB" w:rsidR="009C6EC4" w:rsidRPr="009C6EC4" w:rsidRDefault="00AC6667" w:rsidP="009C6EC4">
            <w:pPr>
              <w:pStyle w:val="ListParagraph"/>
              <w:numPr>
                <w:ilvl w:val="0"/>
                <w:numId w:val="3"/>
              </w:numPr>
              <w:rPr>
                <w:sz w:val="21"/>
              </w:rPr>
            </w:pPr>
            <w:r>
              <w:rPr>
                <w:sz w:val="21"/>
              </w:rPr>
              <w:t>Redesigned a SMS Text Messenger Web App.</w:t>
            </w:r>
          </w:p>
          <w:p w14:paraId="1C818284" w14:textId="77777777" w:rsidR="002B7CF9" w:rsidRPr="002B7CF9" w:rsidRDefault="002B7CF9" w:rsidP="00036450">
            <w:pPr>
              <w:rPr>
                <w:rFonts w:cs="Calibri"/>
                <w:color w:val="333333"/>
                <w:sz w:val="22"/>
                <w:lang w:val="en-PH"/>
              </w:rPr>
            </w:pPr>
            <w:r>
              <w:rPr>
                <w:rFonts w:cs="Calibri"/>
                <w:noProof/>
                <w:color w:val="333333"/>
                <w:sz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CC484E" wp14:editId="0AFEC8F5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16510</wp:posOffset>
                      </wp:positionV>
                      <wp:extent cx="3990975" cy="1905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99097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AB7E75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7pt,1.3pt" to="315.9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" strokecolor="#94b6d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cs="Calibri"/>
                <w:noProof/>
                <w:color w:val="333333"/>
                <w:sz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7012C7" wp14:editId="458D49D7">
                      <wp:simplePos x="0" y="0"/>
                      <wp:positionH relativeFrom="column">
                        <wp:posOffset>22224</wp:posOffset>
                      </wp:positionH>
                      <wp:positionV relativeFrom="paragraph">
                        <wp:posOffset>483235</wp:posOffset>
                      </wp:positionV>
                      <wp:extent cx="3990975" cy="1905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99097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84E3F5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75pt,38.05pt" to="316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" strokecolor="#94b6d2 [3204]" strokeweight=".5pt">
                      <v:stroke joinstyle="miter"/>
                    </v:line>
                  </w:pict>
                </mc:Fallback>
              </mc:AlternateContent>
            </w:r>
          </w:p>
          <w:p w14:paraId="2F78CA7C" w14:textId="52BC5B42" w:rsidR="00036450" w:rsidRPr="004202EF" w:rsidRDefault="00963FD6" w:rsidP="00036450">
            <w:pPr>
              <w:pStyle w:val="Heading2"/>
              <w:rPr>
                <w:szCs w:val="22"/>
              </w:rPr>
            </w:pPr>
            <w:r>
              <w:rPr>
                <w:szCs w:val="22"/>
              </w:rPr>
              <w:t>SEMINAR ATTENDED</w:t>
            </w:r>
          </w:p>
          <w:p w14:paraId="3F1EA21D" w14:textId="5A764326" w:rsidR="00963FD6" w:rsidRDefault="00963FD6" w:rsidP="00963FD6">
            <w:pPr>
              <w:pStyle w:val="ListParagraph"/>
              <w:numPr>
                <w:ilvl w:val="0"/>
                <w:numId w:val="2"/>
              </w:numPr>
              <w:rPr>
                <w:color w:val="333333"/>
                <w:sz w:val="20"/>
              </w:rPr>
            </w:pPr>
            <w:r>
              <w:rPr>
                <w:color w:val="333333"/>
                <w:sz w:val="20"/>
              </w:rPr>
              <w:t>UDEMY Full Stack Web Developer Bootcamp – Online Training Course</w:t>
            </w:r>
          </w:p>
          <w:p w14:paraId="05FAE040" w14:textId="4BAE54C0" w:rsidR="00963FD6" w:rsidRDefault="00963FD6" w:rsidP="00963FD6">
            <w:pPr>
              <w:pStyle w:val="ListParagraph"/>
              <w:numPr>
                <w:ilvl w:val="0"/>
                <w:numId w:val="2"/>
              </w:numPr>
              <w:rPr>
                <w:color w:val="333333"/>
                <w:sz w:val="20"/>
              </w:rPr>
            </w:pPr>
            <w:r>
              <w:rPr>
                <w:color w:val="333333"/>
                <w:sz w:val="20"/>
              </w:rPr>
              <w:t>Attended ISACA Cyber Security Academe Summit on IT Security Risk and Controls – October 2016 at University of St. La sale Bacolod City</w:t>
            </w:r>
          </w:p>
          <w:p w14:paraId="79F620E3" w14:textId="6C366D1A" w:rsidR="00963FD6" w:rsidRDefault="00963FD6" w:rsidP="00963FD6">
            <w:pPr>
              <w:pStyle w:val="ListParagraph"/>
              <w:numPr>
                <w:ilvl w:val="0"/>
                <w:numId w:val="2"/>
              </w:numPr>
              <w:rPr>
                <w:color w:val="333333"/>
                <w:sz w:val="20"/>
              </w:rPr>
            </w:pPr>
            <w:r>
              <w:rPr>
                <w:color w:val="333333"/>
                <w:sz w:val="20"/>
              </w:rPr>
              <w:t xml:space="preserve">Android Development Seminar for Faculty, Staff and Students – August 2016 at Technological University of The Philippines – </w:t>
            </w:r>
            <w:proofErr w:type="spellStart"/>
            <w:r>
              <w:rPr>
                <w:color w:val="333333"/>
                <w:sz w:val="20"/>
              </w:rPr>
              <w:t>Visayas</w:t>
            </w:r>
            <w:proofErr w:type="spellEnd"/>
          </w:p>
          <w:p w14:paraId="4B586C75" w14:textId="078FECA8" w:rsidR="00963FD6" w:rsidRPr="00963FD6" w:rsidRDefault="00963FD6" w:rsidP="00C12DED">
            <w:pPr>
              <w:pStyle w:val="ListParagraph"/>
              <w:numPr>
                <w:ilvl w:val="0"/>
                <w:numId w:val="2"/>
              </w:numPr>
              <w:rPr>
                <w:color w:val="333333"/>
                <w:sz w:val="20"/>
              </w:rPr>
            </w:pPr>
            <w:r>
              <w:rPr>
                <w:color w:val="333333"/>
                <w:sz w:val="20"/>
              </w:rPr>
              <w:t xml:space="preserve">Game Development Seminar for Students – 2015 at Technological University of The Philippines - </w:t>
            </w:r>
            <w:proofErr w:type="spellStart"/>
            <w:r>
              <w:rPr>
                <w:color w:val="333333"/>
                <w:sz w:val="20"/>
              </w:rPr>
              <w:t>VIsayas</w:t>
            </w:r>
            <w:proofErr w:type="spellEnd"/>
          </w:p>
          <w:sdt>
            <w:sdtPr>
              <w:id w:val="1669594239"/>
              <w:placeholder>
                <w:docPart w:val="0223E13E724C49309B80398129929AA3"/>
              </w:placeholder>
              <w:temporary/>
              <w:showingPlcHdr/>
              <w15:appearance w15:val="hidden"/>
            </w:sdtPr>
            <w:sdtEndPr/>
            <w:sdtContent>
              <w:p w14:paraId="2C5C248D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380BB0B1" w14:textId="2710ECAD" w:rsidR="004202EF" w:rsidRPr="00963FD6" w:rsidRDefault="00C12DED" w:rsidP="004202EF">
            <w:pPr>
              <w:pStyle w:val="ListParagraph"/>
              <w:numPr>
                <w:ilvl w:val="0"/>
                <w:numId w:val="2"/>
              </w:numPr>
              <w:rPr>
                <w:color w:val="333333"/>
                <w:sz w:val="20"/>
              </w:rPr>
            </w:pPr>
            <w:r w:rsidRPr="00963FD6">
              <w:rPr>
                <w:color w:val="333333"/>
                <w:sz w:val="20"/>
              </w:rPr>
              <w:t>Able to learn and adapt new concepts effectively, works under pressure and can communicate ideas clearly.</w:t>
            </w:r>
          </w:p>
          <w:p w14:paraId="1958A74E" w14:textId="3ABAFBC3" w:rsidR="00C12DED" w:rsidRPr="00963FD6" w:rsidRDefault="00C12DED" w:rsidP="004202EF">
            <w:pPr>
              <w:pStyle w:val="ListParagraph"/>
              <w:numPr>
                <w:ilvl w:val="0"/>
                <w:numId w:val="2"/>
              </w:numPr>
              <w:rPr>
                <w:color w:val="333333"/>
                <w:sz w:val="20"/>
              </w:rPr>
            </w:pPr>
            <w:r w:rsidRPr="00963FD6">
              <w:rPr>
                <w:color w:val="333333"/>
                <w:sz w:val="20"/>
              </w:rPr>
              <w:t>Computer Technologist, both hardware and software.</w:t>
            </w:r>
          </w:p>
          <w:p w14:paraId="32594DF8" w14:textId="526E5DBF" w:rsidR="00C12DED" w:rsidRPr="00963FD6" w:rsidRDefault="00C12DED" w:rsidP="004202EF">
            <w:pPr>
              <w:pStyle w:val="ListParagraph"/>
              <w:numPr>
                <w:ilvl w:val="0"/>
                <w:numId w:val="2"/>
              </w:numPr>
              <w:rPr>
                <w:color w:val="333333"/>
                <w:sz w:val="20"/>
              </w:rPr>
            </w:pPr>
            <w:r w:rsidRPr="00963FD6">
              <w:rPr>
                <w:color w:val="333333"/>
                <w:sz w:val="20"/>
              </w:rPr>
              <w:t>Proficient in Webpage Designing, Problem Solving, Logic Formulation, Database Management, and Computer Programming.</w:t>
            </w:r>
          </w:p>
          <w:p w14:paraId="6F0F4AFD" w14:textId="597362DC" w:rsidR="00C12DED" w:rsidRPr="00963FD6" w:rsidRDefault="00C12DED" w:rsidP="004202EF">
            <w:pPr>
              <w:pStyle w:val="ListParagraph"/>
              <w:numPr>
                <w:ilvl w:val="0"/>
                <w:numId w:val="2"/>
              </w:numPr>
              <w:rPr>
                <w:color w:val="333333"/>
                <w:sz w:val="20"/>
              </w:rPr>
            </w:pPr>
            <w:r w:rsidRPr="00963FD6">
              <w:rPr>
                <w:color w:val="333333"/>
                <w:sz w:val="20"/>
              </w:rPr>
              <w:t>Proficient in Programming Language (jQuery, PHP, MYSQL).</w:t>
            </w:r>
          </w:p>
          <w:p w14:paraId="64E5AE65" w14:textId="26BA7050" w:rsidR="00C12DED" w:rsidRPr="00963FD6" w:rsidRDefault="00C12DED" w:rsidP="004202EF">
            <w:pPr>
              <w:pStyle w:val="ListParagraph"/>
              <w:numPr>
                <w:ilvl w:val="0"/>
                <w:numId w:val="2"/>
              </w:numPr>
              <w:rPr>
                <w:color w:val="333333"/>
                <w:sz w:val="20"/>
              </w:rPr>
            </w:pPr>
            <w:r w:rsidRPr="00963FD6">
              <w:rPr>
                <w:color w:val="333333"/>
                <w:sz w:val="20"/>
              </w:rPr>
              <w:t>Hands-on experience on System Development and Server Installation using LINUX OS.</w:t>
            </w:r>
          </w:p>
          <w:p w14:paraId="338655B0" w14:textId="5AADCC54" w:rsidR="004202EF" w:rsidRPr="00963FD6" w:rsidRDefault="00C12DED" w:rsidP="004202EF">
            <w:pPr>
              <w:pStyle w:val="ListParagraph"/>
              <w:numPr>
                <w:ilvl w:val="0"/>
                <w:numId w:val="2"/>
              </w:numPr>
              <w:rPr>
                <w:color w:val="333333"/>
                <w:sz w:val="20"/>
              </w:rPr>
            </w:pPr>
            <w:r w:rsidRPr="00963FD6">
              <w:rPr>
                <w:color w:val="333333"/>
                <w:sz w:val="20"/>
              </w:rPr>
              <w:t>Team Player with dynamic interpersonal skills.</w:t>
            </w:r>
          </w:p>
          <w:p w14:paraId="78241B4E" w14:textId="22DB0F11" w:rsidR="00036450" w:rsidRPr="00C12DED" w:rsidRDefault="00036450" w:rsidP="00C12DED">
            <w:pPr>
              <w:rPr>
                <w:color w:val="FFFFFF" w:themeColor="background1"/>
              </w:rPr>
            </w:pPr>
          </w:p>
        </w:tc>
        <w:bookmarkStart w:id="0" w:name="_GoBack"/>
        <w:bookmarkEnd w:id="0"/>
      </w:tr>
    </w:tbl>
    <w:p w14:paraId="3D95ED7C" w14:textId="77777777" w:rsidR="0043117B" w:rsidRDefault="00310319" w:rsidP="000C45FF">
      <w:pPr>
        <w:tabs>
          <w:tab w:val="left" w:pos="990"/>
        </w:tabs>
      </w:pPr>
    </w:p>
    <w:sectPr w:rsidR="0043117B" w:rsidSect="000C45FF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7ABF4F" w14:textId="77777777" w:rsidR="00310319" w:rsidRDefault="00310319" w:rsidP="000C45FF">
      <w:r>
        <w:separator/>
      </w:r>
    </w:p>
  </w:endnote>
  <w:endnote w:type="continuationSeparator" w:id="0">
    <w:p w14:paraId="2B8EB57F" w14:textId="77777777" w:rsidR="00310319" w:rsidRDefault="00310319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eiryo">
    <w:altName w:val="MS Gothic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01E66D" w14:textId="77777777" w:rsidR="00310319" w:rsidRDefault="00310319" w:rsidP="000C45FF">
      <w:r>
        <w:separator/>
      </w:r>
    </w:p>
  </w:footnote>
  <w:footnote w:type="continuationSeparator" w:id="0">
    <w:p w14:paraId="19365553" w14:textId="77777777" w:rsidR="00310319" w:rsidRDefault="00310319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DF383D" w14:textId="77777777" w:rsidR="000C45FF" w:rsidRDefault="000C45FF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8240" behindDoc="1" locked="0" layoutInCell="1" allowOverlap="1" wp14:anchorId="7FE7ACE7" wp14:editId="75E11E03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38679F"/>
    <w:multiLevelType w:val="hybridMultilevel"/>
    <w:tmpl w:val="08424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C2A0A"/>
    <w:multiLevelType w:val="multilevel"/>
    <w:tmpl w:val="3E4C2A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31796"/>
    <w:multiLevelType w:val="hybridMultilevel"/>
    <w:tmpl w:val="BE708360"/>
    <w:lvl w:ilvl="0" w:tplc="F86E18C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2EF"/>
    <w:rsid w:val="00000F89"/>
    <w:rsid w:val="00036450"/>
    <w:rsid w:val="00094499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B7CF9"/>
    <w:rsid w:val="0030481B"/>
    <w:rsid w:val="00310319"/>
    <w:rsid w:val="003156FC"/>
    <w:rsid w:val="003254B5"/>
    <w:rsid w:val="0037121F"/>
    <w:rsid w:val="003A6B7D"/>
    <w:rsid w:val="003B06CA"/>
    <w:rsid w:val="004071FC"/>
    <w:rsid w:val="004202EF"/>
    <w:rsid w:val="00445947"/>
    <w:rsid w:val="004813B3"/>
    <w:rsid w:val="00496591"/>
    <w:rsid w:val="004C63E4"/>
    <w:rsid w:val="004D3011"/>
    <w:rsid w:val="005262AC"/>
    <w:rsid w:val="00596256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8F4B17"/>
    <w:rsid w:val="009260CD"/>
    <w:rsid w:val="00952C25"/>
    <w:rsid w:val="00963FD6"/>
    <w:rsid w:val="009C5FC9"/>
    <w:rsid w:val="009C6EC4"/>
    <w:rsid w:val="00A2118D"/>
    <w:rsid w:val="00AC6667"/>
    <w:rsid w:val="00AD76E2"/>
    <w:rsid w:val="00B20152"/>
    <w:rsid w:val="00B359E4"/>
    <w:rsid w:val="00B57D98"/>
    <w:rsid w:val="00B70850"/>
    <w:rsid w:val="00C066B6"/>
    <w:rsid w:val="00C12DED"/>
    <w:rsid w:val="00C37BA1"/>
    <w:rsid w:val="00C4674C"/>
    <w:rsid w:val="00C506CF"/>
    <w:rsid w:val="00C72BED"/>
    <w:rsid w:val="00C9578B"/>
    <w:rsid w:val="00CA5CF7"/>
    <w:rsid w:val="00CB0055"/>
    <w:rsid w:val="00CB55D0"/>
    <w:rsid w:val="00D159C5"/>
    <w:rsid w:val="00D2522B"/>
    <w:rsid w:val="00D422DE"/>
    <w:rsid w:val="00D5459D"/>
    <w:rsid w:val="00DA1F4D"/>
    <w:rsid w:val="00DD172A"/>
    <w:rsid w:val="00E25A26"/>
    <w:rsid w:val="00E333CC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4C547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qFormat/>
    <w:rsid w:val="004202EF"/>
    <w:pPr>
      <w:spacing w:line="276" w:lineRule="auto"/>
      <w:ind w:left="720"/>
      <w:contextualSpacing/>
    </w:pPr>
    <w:rPr>
      <w:rFonts w:ascii="Arial" w:eastAsia="Arial" w:hAnsi="Arial" w:cs="Arial"/>
      <w:color w:val="00000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er\AppData\Roaming\Microsoft\Templates\Blue%20gr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02C643528744D218145497BAB0DD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219A7-DDEF-43C7-94E9-805F9D7DE4AB}"/>
      </w:docPartPr>
      <w:docPartBody>
        <w:p w:rsidR="00D6155F" w:rsidRDefault="00B569F4">
          <w:pPr>
            <w:pStyle w:val="602C643528744D218145497BAB0DDA26"/>
          </w:pPr>
          <w:r w:rsidRPr="00CB0055">
            <w:t>Contact</w:t>
          </w:r>
        </w:p>
      </w:docPartBody>
    </w:docPart>
    <w:docPart>
      <w:docPartPr>
        <w:name w:val="5D647F3B50344E8081176E2EFA54A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12A69-BD47-436B-AC26-829502624936}"/>
      </w:docPartPr>
      <w:docPartBody>
        <w:p w:rsidR="00D6155F" w:rsidRDefault="00B569F4">
          <w:pPr>
            <w:pStyle w:val="5D647F3B50344E8081176E2EFA54AA7A"/>
          </w:pPr>
          <w:r w:rsidRPr="004D3011">
            <w:t>PHONE:</w:t>
          </w:r>
        </w:p>
      </w:docPartBody>
    </w:docPart>
    <w:docPart>
      <w:docPartPr>
        <w:name w:val="032A9869A06A4E95A49DD46E87E85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E5FAB-E498-4975-808E-714A98D8EF1F}"/>
      </w:docPartPr>
      <w:docPartBody>
        <w:p w:rsidR="00D6155F" w:rsidRDefault="00B569F4">
          <w:pPr>
            <w:pStyle w:val="032A9869A06A4E95A49DD46E87E85918"/>
          </w:pPr>
          <w:r w:rsidRPr="004D3011">
            <w:t>EMAIL:</w:t>
          </w:r>
        </w:p>
      </w:docPartBody>
    </w:docPart>
    <w:docPart>
      <w:docPartPr>
        <w:name w:val="0223E13E724C49309B80398129929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B6BF1-0227-4908-B202-1C4A591AD5B7}"/>
      </w:docPartPr>
      <w:docPartBody>
        <w:p w:rsidR="00D6155F" w:rsidRDefault="00B569F4">
          <w:pPr>
            <w:pStyle w:val="0223E13E724C49309B80398129929AA3"/>
          </w:pPr>
          <w:r w:rsidRPr="00036450">
            <w:rPr>
              <w:rStyle w:val="Heading2Char"/>
            </w:rPr>
            <w:t>SKILLS</w:t>
          </w:r>
        </w:p>
      </w:docPartBody>
    </w:docPart>
    <w:docPart>
      <w:docPartPr>
        <w:name w:val="2E2EB9C56C71A94EA4F751CF2DEBC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5465F-82D1-8B4F-9CD2-D42BA93C370A}"/>
      </w:docPartPr>
      <w:docPartBody>
        <w:p w:rsidR="00000000" w:rsidRDefault="00D6155F" w:rsidP="00D6155F">
          <w:pPr>
            <w:pStyle w:val="2E2EB9C56C71A94EA4F751CF2DEBC3F7"/>
          </w:pPr>
          <w:r w:rsidRPr="00036450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eiryo">
    <w:altName w:val="MS Gothic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BA9"/>
    <w:rsid w:val="004B2D24"/>
    <w:rsid w:val="00B569F4"/>
    <w:rsid w:val="00D6155F"/>
    <w:rsid w:val="00F6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CC74B0EC3146CDA08467237B27C889">
    <w:name w:val="30CC74B0EC3146CDA08467237B27C889"/>
  </w:style>
  <w:style w:type="paragraph" w:customStyle="1" w:styleId="EA47E36AAAAE486E9ED588E7EF8EE130">
    <w:name w:val="EA47E36AAAAE486E9ED588E7EF8EE130"/>
  </w:style>
  <w:style w:type="paragraph" w:customStyle="1" w:styleId="4547592057CF4DB09BFF0665ADB3AA86">
    <w:name w:val="4547592057CF4DB09BFF0665ADB3AA86"/>
  </w:style>
  <w:style w:type="paragraph" w:customStyle="1" w:styleId="50A71CC515254BD7BD6369AF5BB1EB27">
    <w:name w:val="50A71CC515254BD7BD6369AF5BB1EB27"/>
  </w:style>
  <w:style w:type="paragraph" w:customStyle="1" w:styleId="602C643528744D218145497BAB0DDA26">
    <w:name w:val="602C643528744D218145497BAB0DDA26"/>
  </w:style>
  <w:style w:type="paragraph" w:customStyle="1" w:styleId="5D647F3B50344E8081176E2EFA54AA7A">
    <w:name w:val="5D647F3B50344E8081176E2EFA54AA7A"/>
  </w:style>
  <w:style w:type="paragraph" w:customStyle="1" w:styleId="486370B9F6794DC9A7EB1A7FA68C0558">
    <w:name w:val="486370B9F6794DC9A7EB1A7FA68C0558"/>
  </w:style>
  <w:style w:type="paragraph" w:customStyle="1" w:styleId="3523DD36D2464856B5C5687F5C9760D6">
    <w:name w:val="3523DD36D2464856B5C5687F5C9760D6"/>
  </w:style>
  <w:style w:type="paragraph" w:customStyle="1" w:styleId="62E9356B47B04A4A86AB02E0E5301E17">
    <w:name w:val="62E9356B47B04A4A86AB02E0E5301E17"/>
  </w:style>
  <w:style w:type="paragraph" w:customStyle="1" w:styleId="032A9869A06A4E95A49DD46E87E85918">
    <w:name w:val="032A9869A06A4E95A49DD46E87E85918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325BEBDD89324F8F9CE20EB9952AD2A3">
    <w:name w:val="325BEBDD89324F8F9CE20EB9952AD2A3"/>
  </w:style>
  <w:style w:type="paragraph" w:customStyle="1" w:styleId="6C46A2C302DE4EF88BD779069894867D">
    <w:name w:val="6C46A2C302DE4EF88BD779069894867D"/>
  </w:style>
  <w:style w:type="paragraph" w:customStyle="1" w:styleId="C2BABEAE31104D73BF0A4B876DB65D35">
    <w:name w:val="C2BABEAE31104D73BF0A4B876DB65D35"/>
  </w:style>
  <w:style w:type="paragraph" w:customStyle="1" w:styleId="DADF3BB26BE74E3F94297CCE244D3257">
    <w:name w:val="DADF3BB26BE74E3F94297CCE244D3257"/>
  </w:style>
  <w:style w:type="paragraph" w:customStyle="1" w:styleId="6E14B07DDFF34530B0DB4C8334D9DC91">
    <w:name w:val="6E14B07DDFF34530B0DB4C8334D9DC91"/>
  </w:style>
  <w:style w:type="paragraph" w:customStyle="1" w:styleId="1F8207D8B35349E397ABDE203659133C">
    <w:name w:val="1F8207D8B35349E397ABDE203659133C"/>
  </w:style>
  <w:style w:type="paragraph" w:customStyle="1" w:styleId="70F2A843E2E44628908725ED7238EF47">
    <w:name w:val="70F2A843E2E44628908725ED7238EF47"/>
  </w:style>
  <w:style w:type="paragraph" w:customStyle="1" w:styleId="CB61A49C8B9D463491ACDDD30AE1AAD2">
    <w:name w:val="CB61A49C8B9D463491ACDDD30AE1AAD2"/>
  </w:style>
  <w:style w:type="paragraph" w:customStyle="1" w:styleId="BEE0CD101C154428A1A2BA2C64242BDD">
    <w:name w:val="BEE0CD101C154428A1A2BA2C64242BDD"/>
  </w:style>
  <w:style w:type="paragraph" w:customStyle="1" w:styleId="6EB9ABC0DCAA48548FA118B606BC5016">
    <w:name w:val="6EB9ABC0DCAA48548FA118B606BC5016"/>
  </w:style>
  <w:style w:type="paragraph" w:customStyle="1" w:styleId="E5E6F577BDDE4B2EB70DF016977BD1B7">
    <w:name w:val="E5E6F577BDDE4B2EB70DF016977BD1B7"/>
  </w:style>
  <w:style w:type="paragraph" w:customStyle="1" w:styleId="C5BBDB6BDBAC4E8987011AB4969DB93A">
    <w:name w:val="C5BBDB6BDBAC4E8987011AB4969DB93A"/>
  </w:style>
  <w:style w:type="paragraph" w:customStyle="1" w:styleId="BA8BC4DD39304C6C8A095F87C94E50AB">
    <w:name w:val="BA8BC4DD39304C6C8A095F87C94E50AB"/>
  </w:style>
  <w:style w:type="paragraph" w:customStyle="1" w:styleId="4E41667FBF594754A5A7604A7B86360A">
    <w:name w:val="4E41667FBF594754A5A7604A7B86360A"/>
  </w:style>
  <w:style w:type="paragraph" w:customStyle="1" w:styleId="C071321BCDD142C8855AE17799AEB1FE">
    <w:name w:val="C071321BCDD142C8855AE17799AEB1FE"/>
  </w:style>
  <w:style w:type="paragraph" w:customStyle="1" w:styleId="904BC4B026F74F85B76D53E58C7DDF5E">
    <w:name w:val="904BC4B026F74F85B76D53E58C7DDF5E"/>
  </w:style>
  <w:style w:type="paragraph" w:customStyle="1" w:styleId="C1F04BAD53B0481998F6B516EE4376B4">
    <w:name w:val="C1F04BAD53B0481998F6B516EE4376B4"/>
  </w:style>
  <w:style w:type="paragraph" w:customStyle="1" w:styleId="EADD37C80EBC40588E41BC53F39E68BB">
    <w:name w:val="EADD37C80EBC40588E41BC53F39E68BB"/>
  </w:style>
  <w:style w:type="paragraph" w:customStyle="1" w:styleId="FEB3121CA3474E3AA2E87A7B9020D928">
    <w:name w:val="FEB3121CA3474E3AA2E87A7B9020D928"/>
  </w:style>
  <w:style w:type="paragraph" w:customStyle="1" w:styleId="8A8439C918B94595B0B73B745AEEE807">
    <w:name w:val="8A8439C918B94595B0B73B745AEEE807"/>
  </w:style>
  <w:style w:type="paragraph" w:customStyle="1" w:styleId="5DB6431FD8E34D86BE19812060D96493">
    <w:name w:val="5DB6431FD8E34D86BE19812060D96493"/>
  </w:style>
  <w:style w:type="paragraph" w:customStyle="1" w:styleId="BE4137AEA9384270A4E236EB2210B3A8">
    <w:name w:val="BE4137AEA9384270A4E236EB2210B3A8"/>
  </w:style>
  <w:style w:type="paragraph" w:customStyle="1" w:styleId="2493FE6BD7644448B0CC1C569413133C">
    <w:name w:val="2493FE6BD7644448B0CC1C569413133C"/>
  </w:style>
  <w:style w:type="paragraph" w:customStyle="1" w:styleId="B62F16F03064468280B0E9765A5DCA97">
    <w:name w:val="B62F16F03064468280B0E9765A5DCA97"/>
  </w:style>
  <w:style w:type="paragraph" w:customStyle="1" w:styleId="D89E8DE9022040D7B719E36E2344CAB6">
    <w:name w:val="D89E8DE9022040D7B719E36E2344CAB6"/>
  </w:style>
  <w:style w:type="paragraph" w:customStyle="1" w:styleId="D47856FAFFFD4B4496F015AF7A1578D2">
    <w:name w:val="D47856FAFFFD4B4496F015AF7A1578D2"/>
  </w:style>
  <w:style w:type="paragraph" w:customStyle="1" w:styleId="88E66639386E40E4BB197469B39D5001">
    <w:name w:val="88E66639386E40E4BB197469B39D5001"/>
  </w:style>
  <w:style w:type="paragraph" w:customStyle="1" w:styleId="CDE26EC08D0B45A68AF3FE740CBF7C42">
    <w:name w:val="CDE26EC08D0B45A68AF3FE740CBF7C42"/>
  </w:style>
  <w:style w:type="paragraph" w:customStyle="1" w:styleId="207094454CFC44EFA705687DCA4C381C">
    <w:name w:val="207094454CFC44EFA705687DCA4C381C"/>
  </w:style>
  <w:style w:type="paragraph" w:customStyle="1" w:styleId="2A021C95AC6F499E8F5F9EB919A0B439">
    <w:name w:val="2A021C95AC6F499E8F5F9EB919A0B439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0223E13E724C49309B80398129929AA3">
    <w:name w:val="0223E13E724C49309B80398129929AA3"/>
  </w:style>
  <w:style w:type="paragraph" w:customStyle="1" w:styleId="130B5BE3BDF74FAB9838FA49032302BE">
    <w:name w:val="130B5BE3BDF74FAB9838FA49032302BE"/>
    <w:rsid w:val="00F63BA9"/>
  </w:style>
  <w:style w:type="paragraph" w:customStyle="1" w:styleId="83F9BE93851F4DEFBEF97DFAFD40892C">
    <w:name w:val="83F9BE93851F4DEFBEF97DFAFD40892C"/>
    <w:rsid w:val="00F63BA9"/>
  </w:style>
  <w:style w:type="paragraph" w:customStyle="1" w:styleId="2E2EB9C56C71A94EA4F751CF2DEBC3F7">
    <w:name w:val="2E2EB9C56C71A94EA4F751CF2DEBC3F7"/>
    <w:rsid w:val="00D6155F"/>
    <w:pPr>
      <w:spacing w:after="0" w:line="240" w:lineRule="auto"/>
    </w:pPr>
    <w:rPr>
      <w:sz w:val="24"/>
      <w:szCs w:val="24"/>
      <w:lang w:val="en-PH"/>
    </w:rPr>
  </w:style>
  <w:style w:type="paragraph" w:customStyle="1" w:styleId="43AED2B208DE184AA5A5592522970520">
    <w:name w:val="43AED2B208DE184AA5A5592522970520"/>
    <w:rsid w:val="00D6155F"/>
    <w:pPr>
      <w:spacing w:after="0" w:line="240" w:lineRule="auto"/>
    </w:pPr>
    <w:rPr>
      <w:sz w:val="24"/>
      <w:szCs w:val="24"/>
      <w:lang w:val="en-P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C:\Users\user\AppData\Roaming\Microsoft\Templates\Blue grey resume.dotx</Template>
  <TotalTime>0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2021-01-25T21:36:00Z</dcterms:created>
  <dcterms:modified xsi:type="dcterms:W3CDTF">2021-01-26T02:31:00Z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